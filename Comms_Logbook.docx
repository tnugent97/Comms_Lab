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3555" w:rsidRDefault="0081698D" w:rsidP="001B4B77">
      <w:pPr>
        <w:pStyle w:val="Title"/>
      </w:pPr>
      <w:r>
        <w:t>Lab 1: Introduction to LabView</w:t>
      </w:r>
    </w:p>
    <w:p w:rsidR="0081698D" w:rsidRDefault="00940FBD" w:rsidP="001B4B77">
      <w:pPr>
        <w:pStyle w:val="Heading1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3592830</wp:posOffset>
            </wp:positionH>
            <wp:positionV relativeFrom="paragraph">
              <wp:posOffset>247488</wp:posOffset>
            </wp:positionV>
            <wp:extent cx="1740535" cy="998855"/>
            <wp:effectExtent l="0" t="0" r="0" b="0"/>
            <wp:wrapSquare wrapText="bothSides"/>
            <wp:docPr id="2" name="Picture 2" descr="\\icnas3.cc.ic.ac.uk\py715\Desktop\Comms\fahrenheit_to_celsius_formu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icnas3.cc.ic.ac.uk\py715\Desktop\Comms\fahrenheit_to_celsius_formula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35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98D">
        <w:t>Ex1</w:t>
      </w:r>
      <w:r w:rsidR="001B4B77">
        <w:t>-</w:t>
      </w:r>
      <w:r w:rsidR="001B4B77" w:rsidRPr="001B4B77">
        <w:t>Data Types in LabView</w:t>
      </w:r>
    </w:p>
    <w:p w:rsidR="0081698D" w:rsidRDefault="0081698D" w:rsidP="001B4B77">
      <w:pPr>
        <w:pStyle w:val="ListParagraph"/>
        <w:numPr>
          <w:ilvl w:val="0"/>
          <w:numId w:val="1"/>
        </w:numPr>
      </w:pPr>
      <w:r>
        <w:t>Convert each letter of a string into ASCII code.</w:t>
      </w:r>
    </w:p>
    <w:p w:rsidR="0081698D" w:rsidRDefault="0081698D" w:rsidP="001B4B77">
      <w:pPr>
        <w:pStyle w:val="ListParagraph"/>
        <w:numPr>
          <w:ilvl w:val="0"/>
          <w:numId w:val="1"/>
        </w:numPr>
      </w:pPr>
      <w:r>
        <w:t>Convert each integer of Fahrenheit temperature to Celsius.</w:t>
      </w:r>
    </w:p>
    <w:p w:rsidR="0081698D" w:rsidRDefault="00940FBD" w:rsidP="001B4B7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8C8AA2" wp14:editId="6DAF314E">
                <wp:simplePos x="0" y="0"/>
                <wp:positionH relativeFrom="margin">
                  <wp:posOffset>3667878</wp:posOffset>
                </wp:positionH>
                <wp:positionV relativeFrom="paragraph">
                  <wp:posOffset>395767</wp:posOffset>
                </wp:positionV>
                <wp:extent cx="1583690" cy="28702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690" cy="287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F69B1" w:rsidRPr="00EE33A7" w:rsidRDefault="007F69B1" w:rsidP="00940FB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Fahrenheit -&gt; Celsius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8C8AA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8.8pt;margin-top:31.15pt;width:124.7pt;height:22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" stroked="f">
                <v:textbox inset="0,0,0,0">
                  <w:txbxContent>
                    <w:p w:rsidR="007F69B1" w:rsidRPr="00EE33A7" w:rsidRDefault="007F69B1" w:rsidP="00940FBD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Fahrenheit -&gt; Celsius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698D">
        <w:t>Average value of the temperature is calculated.</w:t>
      </w:r>
    </w:p>
    <w:p w:rsidR="001B4B77" w:rsidRDefault="001B4B77" w:rsidP="001B4B77">
      <w:pPr>
        <w:pStyle w:val="ListParagraph"/>
      </w:pPr>
    </w:p>
    <w:p w:rsidR="0081698D" w:rsidRDefault="0081698D" w:rsidP="0081698D">
      <w:pPr>
        <w:keepNext/>
      </w:pPr>
      <w:r>
        <w:rPr>
          <w:noProof/>
          <w:lang w:eastAsia="en-GB"/>
        </w:rPr>
        <w:drawing>
          <wp:inline distT="0" distB="0" distL="0" distR="0">
            <wp:extent cx="4263656" cy="1902270"/>
            <wp:effectExtent l="0" t="0" r="3810" b="3175"/>
            <wp:docPr id="1" name="Picture 1" descr="H:\Comms_Lab\Lab1\Screenshots\ex1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omms_Lab\Lab1\Screenshots\ex1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82" cy="19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98D" w:rsidRDefault="0081698D" w:rsidP="0081698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2</w:t>
      </w:r>
      <w:r>
        <w:fldChar w:fldCharType="end"/>
      </w:r>
      <w:r>
        <w:t xml:space="preserve"> Diagram of the Converter</w:t>
      </w:r>
    </w:p>
    <w:p w:rsidR="00997697" w:rsidRDefault="00997697" w:rsidP="00997697">
      <w:pPr>
        <w:keepNext/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GB"/>
        </w:rPr>
        <w:drawing>
          <wp:inline distT="0" distB="0" distL="0" distR="0" wp14:anchorId="40B4E873" wp14:editId="77466182">
            <wp:extent cx="1508100" cy="3431419"/>
            <wp:effectExtent l="0" t="0" r="0" b="0"/>
            <wp:docPr id="16" name="Picture 16" descr="H:\Comms_Lab\Lab1\Screenshots\ex1_not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Comms_Lab\Lab1\Screenshots\ex1_not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4" r="16931" b="9409"/>
                    <a:stretch/>
                  </pic:blipFill>
                  <pic:spPr bwMode="auto">
                    <a:xfrm>
                      <a:off x="0" y="0"/>
                      <a:ext cx="1508342" cy="343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GB"/>
        </w:rPr>
        <w:drawing>
          <wp:inline distT="0" distB="0" distL="0" distR="0" wp14:anchorId="5F95C609" wp14:editId="0FDB3AAA">
            <wp:extent cx="1590675" cy="3277589"/>
            <wp:effectExtent l="0" t="0" r="0" b="0"/>
            <wp:docPr id="15" name="Picture 15" descr="H:\Comms_Lab\Lab1\Screenshots\ex1_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Comms_Lab\Lab1\Screenshots\ex1_Ho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t="4013" r="11093" b="3617"/>
                    <a:stretch/>
                  </pic:blipFill>
                  <pic:spPr bwMode="auto">
                    <a:xfrm>
                      <a:off x="0" y="0"/>
                      <a:ext cx="1591836" cy="327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697" w:rsidRDefault="00997697" w:rsidP="0099769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3</w:t>
      </w:r>
      <w:r>
        <w:fldChar w:fldCharType="end"/>
      </w:r>
      <w:r>
        <w:t xml:space="preserve"> Input ~</w:t>
      </w:r>
      <w:r>
        <w:tab/>
      </w:r>
      <w:r>
        <w:tab/>
      </w:r>
      <w:r>
        <w:tab/>
      </w:r>
      <w:r>
        <w:tab/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4</w:t>
      </w:r>
      <w:r>
        <w:fldChar w:fldCharType="end"/>
      </w:r>
      <w:r>
        <w:t xml:space="preserve"> Input A</w:t>
      </w:r>
    </w:p>
    <w:p w:rsidR="00997697" w:rsidRDefault="00997697" w:rsidP="00997697">
      <w:r>
        <w:tab/>
      </w:r>
      <w:r>
        <w:tab/>
      </w:r>
      <w:r>
        <w:tab/>
      </w:r>
      <w:r>
        <w:tab/>
      </w:r>
    </w:p>
    <w:p w:rsidR="00997697" w:rsidRDefault="00997697" w:rsidP="00997697">
      <w:pPr>
        <w:keepNext/>
      </w:pP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GB"/>
        </w:rPr>
        <w:lastRenderedPageBreak/>
        <w:drawing>
          <wp:inline distT="0" distB="0" distL="0" distR="0" wp14:anchorId="3F7373DD" wp14:editId="4B30BDDA">
            <wp:extent cx="2544005" cy="2707005"/>
            <wp:effectExtent l="0" t="0" r="8890" b="0"/>
            <wp:docPr id="14" name="Picture 14" descr="H:\Comms_Lab\Lab1\Screenshots\ex1_Y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Comms_Lab\Lab1\Screenshots\ex1_Ya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9" b="6922"/>
                    <a:stretch/>
                  </pic:blipFill>
                  <pic:spPr bwMode="auto">
                    <a:xfrm>
                      <a:off x="0" y="0"/>
                      <a:ext cx="2581411" cy="274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noProof/>
          <w:color w:val="2E74B5" w:themeColor="accent1" w:themeShade="BF"/>
          <w:sz w:val="32"/>
          <w:szCs w:val="32"/>
          <w:lang w:eastAsia="en-GB"/>
        </w:rPr>
        <w:drawing>
          <wp:inline distT="0" distB="0" distL="0" distR="0" wp14:anchorId="31F07E1B" wp14:editId="7222AC2B">
            <wp:extent cx="2802577" cy="2843816"/>
            <wp:effectExtent l="0" t="0" r="0" b="0"/>
            <wp:docPr id="17" name="Picture 17" descr="H:\Comms_Lab\Lab1\Screenshots\ex1_nu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Comms_Lab\Lab1\Screenshots\ex1_nug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6" b="8814"/>
                    <a:stretch/>
                  </pic:blipFill>
                  <pic:spPr bwMode="auto">
                    <a:xfrm>
                      <a:off x="0" y="0"/>
                      <a:ext cx="2819268" cy="286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697" w:rsidRDefault="00997697" w:rsidP="0099769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5</w:t>
      </w:r>
      <w:r>
        <w:fldChar w:fldCharType="end"/>
      </w:r>
      <w:r>
        <w:t xml:space="preserve"> Input Nugent</w:t>
      </w:r>
      <w:r>
        <w:tab/>
      </w:r>
      <w:r>
        <w:tab/>
      </w:r>
      <w:r>
        <w:tab/>
      </w:r>
      <w:r>
        <w:tab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6</w:t>
      </w:r>
      <w:r>
        <w:fldChar w:fldCharType="end"/>
      </w:r>
      <w:r>
        <w:t xml:space="preserve"> Input Yang</w:t>
      </w:r>
    </w:p>
    <w:p w:rsidR="006C592B" w:rsidRDefault="006C592B" w:rsidP="00997697">
      <w:pPr>
        <w:keepNext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97697" w:rsidRDefault="00997697" w:rsidP="00997697">
      <w:pPr>
        <w:keepNext/>
      </w:pPr>
      <w:r>
        <w:rPr>
          <w:noProof/>
          <w:lang w:eastAsia="en-GB"/>
        </w:rPr>
        <w:drawing>
          <wp:inline distT="0" distB="0" distL="0" distR="0">
            <wp:extent cx="2683510" cy="1947545"/>
            <wp:effectExtent l="0" t="0" r="2540" b="0"/>
            <wp:docPr id="18" name="Picture 18" descr="\\icnas3.cc.ic.ac.uk\py715\Desktop\Comms\String_to_byte_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icnas3.cc.ic.ac.uk\py715\Desktop\Comms\String_to_byte_Arra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7" w:rsidRDefault="00997697" w:rsidP="00997697">
      <w:pPr>
        <w:pStyle w:val="Caption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7</w:t>
      </w:r>
      <w:r>
        <w:fldChar w:fldCharType="end"/>
      </w:r>
      <w:r>
        <w:t xml:space="preserve"> String to Byte Array</w:t>
      </w:r>
    </w:p>
    <w:p w:rsidR="00997697" w:rsidRDefault="0099769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B4B77" w:rsidRDefault="001B4B77" w:rsidP="001B4B77">
      <w:pPr>
        <w:pStyle w:val="Heading1"/>
      </w:pPr>
      <w:r>
        <w:lastRenderedPageBreak/>
        <w:t>Ex2-</w:t>
      </w:r>
      <w:r w:rsidRPr="001B4B77">
        <w:t>Implementation of the Central Limit Theorem</w:t>
      </w:r>
      <w:r>
        <w:t xml:space="preserve"> (CLT)</w:t>
      </w:r>
    </w:p>
    <w:p w:rsidR="001B4B77" w:rsidRDefault="001B4B77" w:rsidP="001B4B77">
      <w:r>
        <w:t xml:space="preserve">CLT: When independent random variables are added, their sum tends toward a normal distribution. (Sufficiently large sample has finite level of variance, mean of the sample is approximately equal to the mean of the whole data.) </w:t>
      </w:r>
    </w:p>
    <w:p w:rsidR="001B1605" w:rsidRDefault="00997697" w:rsidP="001B1605">
      <w:pPr>
        <w:keepNext/>
      </w:pPr>
      <w:r>
        <w:rPr>
          <w:noProof/>
          <w:lang w:eastAsia="en-GB"/>
        </w:rPr>
        <w:drawing>
          <wp:inline distT="0" distB="0" distL="0" distR="0">
            <wp:extent cx="2456691" cy="1947554"/>
            <wp:effectExtent l="0" t="0" r="1270" b="0"/>
            <wp:docPr id="32" name="Picture 32" descr="\\icnas3.cc.ic.ac.uk\py715\Desktop\Comms\Insert into 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\\icnas3.cc.ic.ac.uk\py715\Desktop\Comms\Insert into Arra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100" cy="195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7" w:rsidRDefault="001B1605" w:rsidP="001B16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8</w:t>
      </w:r>
      <w:r>
        <w:fldChar w:fldCharType="end"/>
      </w:r>
      <w:r>
        <w:t xml:space="preserve"> Insert into Array</w:t>
      </w:r>
    </w:p>
    <w:p w:rsidR="00997697" w:rsidRDefault="00997697" w:rsidP="00896360">
      <w:pPr>
        <w:pStyle w:val="ListParagraph"/>
        <w:numPr>
          <w:ilvl w:val="0"/>
          <w:numId w:val="2"/>
        </w:numPr>
      </w:pPr>
      <w:r>
        <w:t>Tunnels: specify how the data will be transferred through the frame.</w:t>
      </w:r>
    </w:p>
    <w:p w:rsidR="001B1605" w:rsidRDefault="00997697" w:rsidP="001B1605">
      <w:pPr>
        <w:keepNext/>
      </w:pPr>
      <w:r>
        <w:rPr>
          <w:noProof/>
          <w:lang w:eastAsia="en-GB"/>
        </w:rPr>
        <w:drawing>
          <wp:inline distT="0" distB="0" distL="0" distR="0">
            <wp:extent cx="4833257" cy="2235930"/>
            <wp:effectExtent l="0" t="0" r="5715" b="0"/>
            <wp:docPr id="25" name="Picture 25" descr="H:\Comms_Lab\Lab1\Screenshots\ex2_initia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Comms_Lab\Lab1\Screenshots\ex2_initial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49" cy="224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7" w:rsidRDefault="001B1605" w:rsidP="001B1605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9</w:t>
      </w:r>
      <w:r>
        <w:fldChar w:fldCharType="end"/>
      </w:r>
      <w:r>
        <w:t xml:space="preserve"> Diagram 1</w:t>
      </w:r>
    </w:p>
    <w:p w:rsidR="00896360" w:rsidRDefault="00896360" w:rsidP="00896360">
      <w:pPr>
        <w:pStyle w:val="ListParagraph"/>
        <w:numPr>
          <w:ilvl w:val="0"/>
          <w:numId w:val="2"/>
        </w:numPr>
      </w:pPr>
      <w:r>
        <w:t>Mean-&gt;</w:t>
      </w:r>
      <w:r w:rsidR="00997697">
        <w:t xml:space="preserve"> use divide function</w:t>
      </w:r>
      <w:r>
        <w:t xml:space="preserve"> to divide the total value of the randomly generated data by the size of the 2D array.</w:t>
      </w:r>
    </w:p>
    <w:p w:rsidR="00896360" w:rsidRDefault="00896360" w:rsidP="00896360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Shift register is a type of tunnel that carries information from an iteration to the next one. So the tunnel on the left carrier the data from the last iteration to the next.</w:t>
      </w:r>
    </w:p>
    <w:p w:rsidR="001B1605" w:rsidRDefault="00896360" w:rsidP="001B1605">
      <w:pPr>
        <w:pStyle w:val="Default"/>
        <w:keepNext/>
      </w:pPr>
      <w:r>
        <w:rPr>
          <w:noProof/>
          <w:lang w:eastAsia="en-GB"/>
        </w:rPr>
        <w:drawing>
          <wp:inline distT="0" distB="0" distL="0" distR="0" wp14:anchorId="0D9E8E76" wp14:editId="01103F9E">
            <wp:extent cx="1704975" cy="1428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60" w:rsidRDefault="001B1605" w:rsidP="001B1605">
      <w:pPr>
        <w:pStyle w:val="Caption"/>
        <w:rPr>
          <w:sz w:val="23"/>
          <w:szCs w:val="23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10</w:t>
      </w:r>
      <w:r>
        <w:fldChar w:fldCharType="end"/>
      </w:r>
      <w:r>
        <w:t xml:space="preserve"> Initialise the array to 0</w:t>
      </w:r>
    </w:p>
    <w:p w:rsidR="002424E5" w:rsidRDefault="002424E5" w:rsidP="002424E5">
      <w:pPr>
        <w:pStyle w:val="Default"/>
        <w:numPr>
          <w:ilvl w:val="0"/>
          <w:numId w:val="3"/>
        </w:numPr>
        <w:rPr>
          <w:sz w:val="23"/>
          <w:szCs w:val="23"/>
        </w:rPr>
      </w:pPr>
      <w:r>
        <w:rPr>
          <w:sz w:val="23"/>
          <w:szCs w:val="23"/>
        </w:rPr>
        <w:lastRenderedPageBreak/>
        <w:t>Number of bins: the number of interval between the grid.</w:t>
      </w:r>
    </w:p>
    <w:p w:rsidR="00896360" w:rsidRDefault="00896360" w:rsidP="00896360">
      <w:pPr>
        <w:pStyle w:val="ListParagraph"/>
      </w:pPr>
    </w:p>
    <w:p w:rsidR="00B43D06" w:rsidRDefault="00896360" w:rsidP="00B43D06">
      <w:pPr>
        <w:keepNext/>
      </w:pPr>
      <w:r>
        <w:t xml:space="preserve"> </w:t>
      </w:r>
      <w:r w:rsidR="00997697">
        <w:rPr>
          <w:noProof/>
          <w:lang w:eastAsia="en-GB"/>
        </w:rPr>
        <w:drawing>
          <wp:inline distT="0" distB="0" distL="0" distR="0">
            <wp:extent cx="5403273" cy="2634500"/>
            <wp:effectExtent l="0" t="0" r="6985" b="0"/>
            <wp:docPr id="26" name="Picture 26" descr="H:\Comms_Lab\Lab1\Screenshots\ex2_initial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Comms_Lab\Lab1\Screenshots\ex2_initialPan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56" cy="263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7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11</w:t>
      </w:r>
      <w:r>
        <w:fldChar w:fldCharType="end"/>
      </w:r>
      <w:r>
        <w:t xml:space="preserve"> Output</w:t>
      </w:r>
    </w:p>
    <w:p w:rsidR="00B43D06" w:rsidRDefault="00997697" w:rsidP="00B43D06">
      <w:pPr>
        <w:keepNext/>
      </w:pPr>
      <w:r>
        <w:rPr>
          <w:noProof/>
          <w:lang w:eastAsia="en-GB"/>
        </w:rPr>
        <w:drawing>
          <wp:inline distT="0" distB="0" distL="0" distR="0">
            <wp:extent cx="5723890" cy="2505710"/>
            <wp:effectExtent l="0" t="0" r="0" b="8890"/>
            <wp:docPr id="28" name="Picture 28" descr="H:\Comms_Lab\Lab1\Screenshots\ex2_1000iteration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Comms_Lab\Lab1\Screenshots\ex2_1000iterations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697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12</w:t>
      </w:r>
      <w:r>
        <w:fldChar w:fldCharType="end"/>
      </w:r>
      <w:r>
        <w:t xml:space="preserve"> 1k iteration</w:t>
      </w:r>
    </w:p>
    <w:p w:rsidR="00B43D06" w:rsidRDefault="00997697" w:rsidP="00B43D06">
      <w:pPr>
        <w:keepNext/>
      </w:pPr>
      <w:r>
        <w:rPr>
          <w:noProof/>
          <w:lang w:eastAsia="en-GB"/>
        </w:rPr>
        <w:drawing>
          <wp:inline distT="0" distB="0" distL="0" distR="0">
            <wp:extent cx="5723890" cy="2137410"/>
            <wp:effectExtent l="0" t="0" r="0" b="0"/>
            <wp:docPr id="29" name="Picture 29" descr="H:\Comms_Lab\Lab1\Screenshots\ex2_1000iterations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:\Comms_Lab\Lab1\Screenshots\ex2_1000iterationsPane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4E5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13</w:t>
      </w:r>
      <w:r>
        <w:fldChar w:fldCharType="end"/>
      </w:r>
      <w:r>
        <w:t xml:space="preserve"> 100 iteration</w:t>
      </w:r>
    </w:p>
    <w:p w:rsidR="00B43D06" w:rsidRDefault="002424E5" w:rsidP="00B43D06">
      <w:pPr>
        <w:keepNext/>
      </w:pPr>
      <w:r>
        <w:rPr>
          <w:noProof/>
          <w:lang w:eastAsia="en-GB"/>
        </w:rPr>
        <w:lastRenderedPageBreak/>
        <w:drawing>
          <wp:inline distT="0" distB="0" distL="0" distR="0" wp14:anchorId="58471E26" wp14:editId="3B5C8E6B">
            <wp:extent cx="2622070" cy="819397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0129" cy="8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4E5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14</w:t>
      </w:r>
      <w:r>
        <w:fldChar w:fldCharType="end"/>
      </w:r>
      <w:r>
        <w:t xml:space="preserve"> Formula</w:t>
      </w:r>
    </w:p>
    <w:p w:rsidR="00B43D06" w:rsidRDefault="00E058D8" w:rsidP="00B43D06">
      <w:pPr>
        <w:keepNext/>
      </w:pPr>
      <w:r>
        <w:rPr>
          <w:noProof/>
          <w:lang w:eastAsia="en-GB"/>
        </w:rPr>
        <w:drawing>
          <wp:inline distT="0" distB="0" distL="0" distR="0" wp14:anchorId="1D56A0A8" wp14:editId="04C93F88">
            <wp:extent cx="2647950" cy="1495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8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15</w:t>
      </w:r>
      <w:r>
        <w:fldChar w:fldCharType="end"/>
      </w:r>
      <w:r>
        <w:t xml:space="preserve"> Random Number Generator</w:t>
      </w:r>
    </w:p>
    <w:p w:rsidR="00E058D8" w:rsidRDefault="00E058D8" w:rsidP="002424E5">
      <w:r>
        <w:t xml:space="preserve">Before normalisation, the distribution has mean equal to 0.5, because the range of the number generated is from 0 to 1. Using the formula </w:t>
      </w:r>
      <w:r w:rsidR="00B43D06">
        <w:t>in Figure 14</w:t>
      </w:r>
      <w:r>
        <w:t>,</w:t>
      </w:r>
      <w:r w:rsidR="00B43D06">
        <w:t xml:space="preserve"> we got</w:t>
      </w:r>
      <w:r>
        <w:t xml:space="preserve"> mean = 0.5.</w:t>
      </w:r>
    </w:p>
    <w:p w:rsidR="00E058D8" w:rsidRDefault="00E058D8" w:rsidP="002424E5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2093405</wp:posOffset>
            </wp:positionH>
            <wp:positionV relativeFrom="paragraph">
              <wp:posOffset>356870</wp:posOffset>
            </wp:positionV>
            <wp:extent cx="1876425" cy="248920"/>
            <wp:effectExtent l="0" t="0" r="9525" b="0"/>
            <wp:wrapSquare wrapText="bothSides"/>
            <wp:docPr id="37" name="Picture 37" descr="\\icnas3.cc.ic.ac.uk\py715\Desktop\Comms\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\\icnas3.cc.ic.ac.uk\py715\Desktop\Comms\v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06" b="23740"/>
                    <a:stretch/>
                  </pic:blipFill>
                  <pic:spPr bwMode="auto">
                    <a:xfrm>
                      <a:off x="0" y="0"/>
                      <a:ext cx="1876425" cy="24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24E5">
        <w:t>In order to have standard normal distribution (mean = 0 &amp; variance = 1), we need to shift the distribution graph to left.</w:t>
      </w:r>
      <w:r w:rsidR="00CF1E0A">
        <w:t xml:space="preserve"> </w:t>
      </w:r>
      <w:r>
        <w:t xml:space="preserve">So we minus 0.5 from the randomly generated sample -&gt; mean now is 0; for variance, </w:t>
      </w:r>
      <w:r w:rsidR="001B1605">
        <w:t xml:space="preserve">we have this formula. </w:t>
      </w:r>
    </w:p>
    <w:p w:rsidR="002424E5" w:rsidRDefault="001B1605" w:rsidP="001B4B77">
      <w:r>
        <w:t>The variance before normalise is 1/12, so if we want to obtain variance = 1, we need to multiply 12.</w:t>
      </w:r>
      <w:r>
        <w:rPr>
          <w:noProof/>
          <w:lang w:eastAsia="en-GB"/>
        </w:rPr>
        <w:drawing>
          <wp:inline distT="0" distB="0" distL="0" distR="0">
            <wp:extent cx="902335" cy="213995"/>
            <wp:effectExtent l="0" t="0" r="0" b="0"/>
            <wp:docPr id="38" name="Picture 38" descr="\\icnas3.cc.ic.ac.uk\py715\Desktop\Comms\Var1over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\\icnas3.cc.ic.ac.uk\py715\Desktop\Comms\Var1over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GB"/>
        </w:rPr>
        <w:drawing>
          <wp:inline distT="0" distB="0" distL="0" distR="0">
            <wp:extent cx="2968625" cy="213995"/>
            <wp:effectExtent l="0" t="0" r="3175" b="0"/>
            <wp:docPr id="39" name="Picture 39" descr="\\icnas3.cc.ic.ac.uk\py715\Desktop\Comms\va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\\icnas3.cc.ic.ac.uk\py715\Desktop\Comms\var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605" w:rsidRDefault="001B1605" w:rsidP="001B4B77">
      <w:r>
        <w:t xml:space="preserve">Hence, we can multiply sqrt(12) in order to get Var(X) = 1. Outside the loop, we divided by 100, so for the same reason, we need to multiply by 10. Hence </w:t>
      </w:r>
      <w:r>
        <w:rPr>
          <w:noProof/>
          <w:lang w:eastAsia="en-GB"/>
        </w:rPr>
        <w:drawing>
          <wp:inline distT="0" distB="0" distL="0" distR="0">
            <wp:extent cx="1270635" cy="166370"/>
            <wp:effectExtent l="0" t="0" r="5715" b="5080"/>
            <wp:docPr id="40" name="Picture 40" descr="\\icnas3.cc.ic.ac.uk\py715\Desktop\Comms\sqrt12 times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icnas3.cc.ic.ac.uk\py715\Desktop\Comms\sqrt12 times 1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1B1605" w:rsidRDefault="001B1605" w:rsidP="001B4B77"/>
    <w:p w:rsidR="00B43D06" w:rsidRDefault="00997697" w:rsidP="00B43D06">
      <w:pPr>
        <w:keepNext/>
      </w:pPr>
      <w:r>
        <w:rPr>
          <w:noProof/>
          <w:lang w:eastAsia="en-GB"/>
        </w:rPr>
        <w:drawing>
          <wp:inline distT="0" distB="0" distL="0" distR="0">
            <wp:extent cx="5723890" cy="2921289"/>
            <wp:effectExtent l="0" t="0" r="0" b="0"/>
            <wp:docPr id="30" name="Picture 30" descr="H:\Comms_Lab\Lab1\Screenshots\ex2_unitva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:\Comms_Lab\Lab1\Screenshots\ex2_unitvar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6"/>
                    <a:stretch/>
                  </pic:blipFill>
                  <pic:spPr bwMode="auto">
                    <a:xfrm>
                      <a:off x="0" y="0"/>
                      <a:ext cx="5723890" cy="292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697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16</w:t>
      </w:r>
      <w:r>
        <w:fldChar w:fldCharType="end"/>
      </w:r>
      <w:r>
        <w:t xml:space="preserve"> Unit Variance and 0 mean</w:t>
      </w:r>
    </w:p>
    <w:p w:rsidR="00B43D06" w:rsidRDefault="00997697" w:rsidP="00B43D06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5723890" cy="2505710"/>
            <wp:effectExtent l="0" t="0" r="0" b="8890"/>
            <wp:docPr id="31" name="Picture 31" descr="H:\Comms_Lab\Lab1\Screenshots\ex2_unitvar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:\Comms_Lab\Lab1\Screenshots\ex2_unitvarPane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E0A" w:rsidRDefault="00B43D06" w:rsidP="00B43D0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13B91">
        <w:rPr>
          <w:noProof/>
        </w:rPr>
        <w:t>17</w:t>
      </w:r>
      <w:r>
        <w:fldChar w:fldCharType="end"/>
      </w:r>
      <w:r>
        <w:t xml:space="preserve"> Unit Variance and 0 Mean Output</w:t>
      </w:r>
    </w:p>
    <w:p w:rsidR="00CF1E0A" w:rsidRDefault="00CF1E0A" w:rsidP="00CF1E0A">
      <w:r>
        <w:br w:type="page"/>
      </w:r>
    </w:p>
    <w:p w:rsidR="00997697" w:rsidRDefault="00CF1E0A" w:rsidP="00CF1E0A">
      <w:pPr>
        <w:pStyle w:val="Heading1"/>
      </w:pPr>
      <w:r>
        <w:lastRenderedPageBreak/>
        <w:t>Ex3-Waveforms</w:t>
      </w:r>
    </w:p>
    <w:p w:rsidR="00A13B91" w:rsidRDefault="00B43D06" w:rsidP="00A13B91">
      <w:pPr>
        <w:keepNext/>
      </w:pPr>
      <w:r>
        <w:rPr>
          <w:noProof/>
          <w:lang w:eastAsia="en-GB"/>
        </w:rPr>
        <w:drawing>
          <wp:inline distT="0" distB="0" distL="0" distR="0">
            <wp:extent cx="4595495" cy="3270478"/>
            <wp:effectExtent l="0" t="0" r="0" b="6350"/>
            <wp:docPr id="44" name="Picture 44" descr="H:\Comms_Lab\Lab1\Screenshots\ex3_initialDiagra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:\Comms_Lab\Lab1\Screenshots\ex3_initialDiagram_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216" cy="328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06" w:rsidRDefault="00A13B91" w:rsidP="00A13B9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Initial diagram</w:t>
      </w:r>
    </w:p>
    <w:p w:rsidR="00A13B91" w:rsidRDefault="00B43D06" w:rsidP="00A13B91">
      <w:pPr>
        <w:keepNext/>
      </w:pPr>
      <w:r>
        <w:rPr>
          <w:noProof/>
          <w:lang w:eastAsia="en-GB"/>
        </w:rPr>
        <w:drawing>
          <wp:inline distT="0" distB="0" distL="0" distR="0">
            <wp:extent cx="5416939" cy="3776353"/>
            <wp:effectExtent l="0" t="0" r="0" b="0"/>
            <wp:docPr id="45" name="Picture 45" descr="H:\Comms_Lab\Lab1\Screenshots\ex3_initialpane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:\Comms_Lab\Lab1\Screenshots\ex3_initialpanel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248" cy="37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2B6" w:rsidRDefault="00A13B91" w:rsidP="00A13B9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Initial panel</w:t>
      </w:r>
    </w:p>
    <w:p w:rsidR="00A13B91" w:rsidRDefault="00B43D06" w:rsidP="00A13B91">
      <w:pPr>
        <w:keepNext/>
      </w:pPr>
      <w:r>
        <w:lastRenderedPageBreak/>
        <w:t>In order to get the sin wave with frequency 30, we adjust the cut-off frequency to around 30, we choose</w:t>
      </w:r>
      <w:r w:rsidR="001968F8">
        <w:t xml:space="preserve"> the range from</w:t>
      </w:r>
      <w:r>
        <w:t xml:space="preserve"> 25(low cut</w:t>
      </w:r>
      <w:r w:rsidR="004313C9">
        <w:t>-</w:t>
      </w:r>
      <w:r>
        <w:t xml:space="preserve">off) </w:t>
      </w:r>
      <w:r w:rsidR="001968F8">
        <w:t>to</w:t>
      </w:r>
      <w:r>
        <w:t xml:space="preserve"> 35(high cut</w:t>
      </w:r>
      <w:r w:rsidR="004313C9">
        <w:t>-</w:t>
      </w:r>
      <w:r>
        <w:t>off) in this case.</w:t>
      </w:r>
      <w:r w:rsidRPr="00B43D06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6D09CA27" wp14:editId="2B9D3786">
            <wp:extent cx="4655127" cy="3470129"/>
            <wp:effectExtent l="0" t="0" r="0" b="0"/>
            <wp:docPr id="48" name="Picture 48" descr="H:\Comms_Lab\Lab1\Screenshots\ex3_final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:\Comms_Lab\Lab1\Screenshots\ex3_final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5"/>
                    <a:stretch/>
                  </pic:blipFill>
                  <pic:spPr bwMode="auto">
                    <a:xfrm>
                      <a:off x="0" y="0"/>
                      <a:ext cx="4669585" cy="34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B91" w:rsidRDefault="00A13B91" w:rsidP="00A13B9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Frequency 30</w:t>
      </w:r>
    </w:p>
    <w:p w:rsidR="00A13B91" w:rsidRDefault="00B43D06" w:rsidP="00A13B91">
      <w:pPr>
        <w:keepNext/>
      </w:pPr>
      <w:r>
        <w:rPr>
          <w:noProof/>
          <w:lang w:eastAsia="en-GB"/>
        </w:rPr>
        <w:drawing>
          <wp:inline distT="0" distB="0" distL="0" distR="0">
            <wp:extent cx="4857008" cy="4283824"/>
            <wp:effectExtent l="0" t="0" r="1270" b="2540"/>
            <wp:docPr id="49" name="Picture 49" descr="H:\Comms_Lab\Lab1\Screenshots\ex3_panel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:\Comms_Lab\Lab1\Screenshots\ex3_panelFil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59" cy="429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C2E" w:rsidRDefault="00A13B91" w:rsidP="00466C2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Frequency 30</w:t>
      </w:r>
    </w:p>
    <w:p w:rsidR="00B43D06" w:rsidRDefault="00466C2E" w:rsidP="00466C2E">
      <w:pPr>
        <w:pStyle w:val="Title"/>
      </w:pPr>
      <w:r>
        <w:br w:type="page"/>
      </w:r>
      <w:r w:rsidRPr="00466C2E">
        <w:lastRenderedPageBreak/>
        <w:t>Lab 2: AM Simulation and USRP</w:t>
      </w:r>
    </w:p>
    <w:p w:rsidR="00466C2E" w:rsidRDefault="00466C2E" w:rsidP="00466C2E">
      <w:pPr>
        <w:pStyle w:val="Heading2"/>
      </w:pPr>
      <w:r>
        <w:t>Ex1-</w:t>
      </w:r>
      <w:r w:rsidRPr="00466C2E">
        <w:t>AM Modulator</w:t>
      </w:r>
    </w:p>
    <w:p w:rsidR="00466C2E" w:rsidRPr="007F69B1" w:rsidRDefault="00466C2E" w:rsidP="007F69B1">
      <w:pPr>
        <w:pStyle w:val="ListParagraph"/>
        <w:numPr>
          <w:ilvl w:val="0"/>
          <w:numId w:val="3"/>
        </w:numPr>
        <w:rPr>
          <w:rFonts w:ascii="Cambria Math" w:hAnsi="Cambria Math" w:cs="Cambria Math"/>
          <w:noProof/>
          <w:sz w:val="23"/>
          <w:szCs w:val="23"/>
          <w:lang w:eastAsia="en-GB"/>
        </w:rPr>
      </w:pPr>
      <w:r w:rsidRPr="007F69B1">
        <w:rPr>
          <w:rFonts w:ascii="Cambria Math" w:hAnsi="Cambria Math" w:cs="Cambria Math"/>
          <w:sz w:val="23"/>
          <w:szCs w:val="23"/>
        </w:rPr>
        <w:t>𝒔</w:t>
      </w:r>
      <w:r w:rsidRPr="007F69B1">
        <w:rPr>
          <w:sz w:val="23"/>
          <w:szCs w:val="23"/>
        </w:rPr>
        <w:t>(</w:t>
      </w:r>
      <w:r w:rsidRPr="007F69B1">
        <w:rPr>
          <w:rFonts w:ascii="Cambria Math" w:hAnsi="Cambria Math" w:cs="Cambria Math"/>
          <w:sz w:val="23"/>
          <w:szCs w:val="23"/>
        </w:rPr>
        <w:t>𝒕</w:t>
      </w:r>
      <w:r w:rsidRPr="007F69B1">
        <w:rPr>
          <w:sz w:val="23"/>
          <w:szCs w:val="23"/>
        </w:rPr>
        <w:t>)=[</w:t>
      </w:r>
      <w:r w:rsidRPr="007F69B1">
        <w:rPr>
          <w:rFonts w:ascii="Cambria Math" w:hAnsi="Cambria Math" w:cs="Cambria Math"/>
          <w:sz w:val="23"/>
          <w:szCs w:val="23"/>
        </w:rPr>
        <w:t>𝑨</w:t>
      </w:r>
      <w:r w:rsidRPr="007F69B1">
        <w:rPr>
          <w:rFonts w:ascii="Cambria Math" w:hAnsi="Cambria Math" w:cs="Cambria Math"/>
          <w:sz w:val="17"/>
          <w:szCs w:val="17"/>
        </w:rPr>
        <w:t>𝒄</w:t>
      </w:r>
      <w:r w:rsidRPr="007F69B1">
        <w:rPr>
          <w:sz w:val="23"/>
          <w:szCs w:val="23"/>
        </w:rPr>
        <w:t>+</w:t>
      </w:r>
      <w:r w:rsidRPr="007F69B1">
        <w:rPr>
          <w:rFonts w:ascii="Cambria Math" w:hAnsi="Cambria Math" w:cs="Cambria Math"/>
          <w:sz w:val="23"/>
          <w:szCs w:val="23"/>
        </w:rPr>
        <w:t>𝑨</w:t>
      </w:r>
      <w:r w:rsidRPr="007F69B1">
        <w:rPr>
          <w:rFonts w:ascii="Cambria Math" w:hAnsi="Cambria Math" w:cs="Cambria Math"/>
          <w:sz w:val="17"/>
          <w:szCs w:val="17"/>
        </w:rPr>
        <w:t>𝒎</w:t>
      </w:r>
      <w:r w:rsidRPr="007F69B1">
        <w:rPr>
          <w:rFonts w:ascii="Cambria Math" w:hAnsi="Cambria Math" w:cs="Cambria Math"/>
          <w:sz w:val="23"/>
          <w:szCs w:val="23"/>
        </w:rPr>
        <w:t>𝐜𝐨𝐬</w:t>
      </w:r>
      <w:r w:rsidRPr="007F69B1">
        <w:rPr>
          <w:sz w:val="23"/>
          <w:szCs w:val="23"/>
        </w:rPr>
        <w:t>(</w:t>
      </w:r>
      <w:r w:rsidRPr="007F69B1">
        <w:rPr>
          <w:rFonts w:ascii="Cambria Math" w:hAnsi="Cambria Math" w:cs="Cambria Math"/>
          <w:sz w:val="23"/>
          <w:szCs w:val="23"/>
        </w:rPr>
        <w:t>𝟐𝝅𝒇</w:t>
      </w:r>
      <w:r w:rsidRPr="007F69B1">
        <w:rPr>
          <w:rFonts w:ascii="Cambria Math" w:hAnsi="Cambria Math" w:cs="Cambria Math"/>
          <w:sz w:val="17"/>
          <w:szCs w:val="17"/>
        </w:rPr>
        <w:t>𝒎</w:t>
      </w:r>
      <w:r w:rsidRPr="007F69B1">
        <w:rPr>
          <w:rFonts w:ascii="Cambria Math" w:hAnsi="Cambria Math" w:cs="Cambria Math"/>
          <w:sz w:val="23"/>
          <w:szCs w:val="23"/>
        </w:rPr>
        <w:t>𝒕</w:t>
      </w:r>
      <w:r w:rsidRPr="007F69B1">
        <w:rPr>
          <w:sz w:val="23"/>
          <w:szCs w:val="23"/>
        </w:rPr>
        <w:t>)]</w:t>
      </w:r>
      <w:r w:rsidRPr="007F69B1">
        <w:rPr>
          <w:rFonts w:ascii="Cambria Math" w:hAnsi="Cambria Math" w:cs="Cambria Math"/>
          <w:sz w:val="23"/>
          <w:szCs w:val="23"/>
        </w:rPr>
        <w:t>𝐜𝐨𝐬</w:t>
      </w:r>
      <w:r w:rsidRPr="007F69B1">
        <w:rPr>
          <w:sz w:val="23"/>
          <w:szCs w:val="23"/>
        </w:rPr>
        <w:t>(</w:t>
      </w:r>
      <w:r w:rsidRPr="007F69B1">
        <w:rPr>
          <w:rFonts w:ascii="Cambria Math" w:hAnsi="Cambria Math" w:cs="Cambria Math"/>
          <w:sz w:val="23"/>
          <w:szCs w:val="23"/>
        </w:rPr>
        <w:t>𝟐𝝅𝒇</w:t>
      </w:r>
      <w:r w:rsidRPr="007F69B1">
        <w:rPr>
          <w:rFonts w:ascii="Cambria Math" w:hAnsi="Cambria Math" w:cs="Cambria Math"/>
          <w:sz w:val="17"/>
          <w:szCs w:val="17"/>
        </w:rPr>
        <w:t>𝒄</w:t>
      </w:r>
      <w:r w:rsidRPr="007F69B1">
        <w:rPr>
          <w:rFonts w:ascii="Cambria Math" w:hAnsi="Cambria Math" w:cs="Cambria Math"/>
          <w:sz w:val="23"/>
          <w:szCs w:val="23"/>
        </w:rPr>
        <w:t>𝒕</w:t>
      </w:r>
      <w:r w:rsidRPr="007F69B1">
        <w:rPr>
          <w:sz w:val="23"/>
          <w:szCs w:val="23"/>
        </w:rPr>
        <w:t>)</w:t>
      </w:r>
      <w:r w:rsidR="007F69B1" w:rsidRPr="007F69B1">
        <w:rPr>
          <w:rFonts w:ascii="Cambria Math" w:hAnsi="Cambria Math" w:cs="Cambria Math"/>
          <w:noProof/>
          <w:sz w:val="23"/>
          <w:szCs w:val="23"/>
          <w:lang w:eastAsia="en-GB"/>
        </w:rPr>
        <w:t xml:space="preserve"> </w:t>
      </w:r>
      <w:r w:rsidR="007F69B1">
        <w:rPr>
          <w:noProof/>
          <w:lang w:eastAsia="en-GB"/>
        </w:rPr>
        <w:drawing>
          <wp:inline distT="0" distB="0" distL="0" distR="0" wp14:anchorId="30405F26" wp14:editId="308F0B6C">
            <wp:extent cx="1123950" cy="3542074"/>
            <wp:effectExtent l="0" t="8890" r="0" b="0"/>
            <wp:docPr id="51" name="Picture 51" descr="\\icnas3.cc.ic.ac.uk\py715\Desktop\Comms\lab2\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\\icnas3.cc.ic.ac.uk\py715\Desktop\Comms\lab2\a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3" t="4014" r="36195" b="21951"/>
                    <a:stretch/>
                  </pic:blipFill>
                  <pic:spPr bwMode="auto">
                    <a:xfrm rot="16200000">
                      <a:off x="0" y="0"/>
                      <a:ext cx="1129584" cy="355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9B1" w:rsidRPr="007F69B1" w:rsidRDefault="007F69B1" w:rsidP="007F69B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F69B1">
        <w:rPr>
          <w:rFonts w:ascii="Cambria Math" w:hAnsi="Cambria Math" w:cs="Cambria Math"/>
          <w:color w:val="000000"/>
          <w:sz w:val="24"/>
          <w:szCs w:val="24"/>
        </w:rPr>
        <w:t>Modulation index: 𝜇</w:t>
      </w:r>
      <w:r w:rsidRPr="007F69B1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7F69B1">
        <w:rPr>
          <w:rFonts w:ascii="Cambria Math" w:hAnsi="Cambria Math" w:cs="Cambria Math"/>
          <w:color w:val="000000"/>
          <w:sz w:val="24"/>
          <w:szCs w:val="24"/>
        </w:rPr>
        <w:t>𝐴𝑚/𝐴𝑐</w:t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Pr="007F69B1" w:rsidRDefault="007F69B1" w:rsidP="007F69B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t>S(t) can also be expressed into the expresion in figure 22. So in the AM.gvi, first we have two sine waveform generator to generate carrier and message signal. We use a divide function to get cos(2</w:t>
      </w:r>
      <w:r w:rsidRPr="007F69B1">
        <w:rPr>
          <w:rFonts w:ascii="Cambria Math" w:hAnsi="Cambria Math" w:cs="Cambria Math"/>
          <w:noProof/>
          <w:sz w:val="23"/>
          <w:szCs w:val="23"/>
          <w:lang w:eastAsia="en-GB"/>
        </w:rPr>
        <w:t>𝝅𝒇</w:t>
      </w:r>
      <w:r w:rsidRPr="007F69B1">
        <w:rPr>
          <w:rFonts w:ascii="Cambria Math" w:hAnsi="Cambria Math" w:cs="Cambria Math"/>
          <w:noProof/>
          <w:sz w:val="18"/>
          <w:szCs w:val="23"/>
          <w:lang w:eastAsia="en-GB"/>
        </w:rPr>
        <w:t>𝒄</w:t>
      </w:r>
      <w:r w:rsidRPr="007F69B1">
        <w:rPr>
          <w:rFonts w:ascii="Cambria Math" w:hAnsi="Cambria Math" w:cs="Cambria Math"/>
          <w:noProof/>
          <w:sz w:val="23"/>
          <w:szCs w:val="23"/>
          <w:lang w:eastAsia="en-GB"/>
        </w:rPr>
        <w:t>𝒕</w:t>
      </w:r>
      <w:r>
        <w:rPr>
          <w:rFonts w:ascii="Cambria Math" w:hAnsi="Cambria Math" w:cs="Cambria Math"/>
          <w:noProof/>
          <w:sz w:val="23"/>
          <w:szCs w:val="23"/>
          <w:lang w:eastAsia="en-GB"/>
        </w:rPr>
        <w:t>), then a mutiplier function is used to get the combined waveform. Sum the signals (figure 22 euqation) to obtain AM signal.</w:t>
      </w:r>
    </w:p>
    <w:p w:rsidR="007F69B1" w:rsidRPr="007F69B1" w:rsidRDefault="007F69B1" w:rsidP="007F69B1">
      <w:pPr>
        <w:pStyle w:val="Default"/>
        <w:rPr>
          <w:rFonts w:ascii="Times New Roman" w:hAnsi="Times New Roman" w:cs="Times New Roman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drawing>
          <wp:inline distT="0" distB="0" distL="0" distR="0">
            <wp:extent cx="5724525" cy="2266950"/>
            <wp:effectExtent l="0" t="0" r="9525" b="0"/>
            <wp:docPr id="52" name="Picture 52" descr="H:\Comms_Lab\Lab2\screenshot\ex1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:\Comms_Lab\Lab2\screenshot\ex1_diagr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lastRenderedPageBreak/>
        <w:drawing>
          <wp:inline distT="0" distB="0" distL="0" distR="0" wp14:anchorId="4C435558" wp14:editId="4E2DF85F">
            <wp:extent cx="5191125" cy="3610466"/>
            <wp:effectExtent l="0" t="0" r="0" b="9525"/>
            <wp:docPr id="54" name="Picture 54" descr="H:\Comms_Lab\Lab2\screenshot\ex1_panel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:\Comms_Lab\Lab2\screenshot\ex1_panel_0.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532" cy="361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175" w:rsidRDefault="009D5175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9D5175" w:rsidRDefault="009D5175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drawing>
          <wp:inline distT="0" distB="0" distL="0" distR="0">
            <wp:extent cx="5143500" cy="3628692"/>
            <wp:effectExtent l="0" t="0" r="0" b="0"/>
            <wp:docPr id="53" name="Picture 53" descr="H:\Comms_Lab\Lab2\screenshot\ex1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:\Comms_Lab\Lab2\screenshot\ex1_pane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333" cy="363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lastRenderedPageBreak/>
        <w:drawing>
          <wp:inline distT="0" distB="0" distL="0" distR="0">
            <wp:extent cx="5724525" cy="3971925"/>
            <wp:effectExtent l="0" t="0" r="9525" b="9525"/>
            <wp:docPr id="55" name="Picture 55" descr="H:\Comms_Lab\Lab2\screenshot\ex1_pane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:\Comms_Lab\Lab2\screenshot\ex1_panel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drawing>
          <wp:inline distT="0" distB="0" distL="0" distR="0">
            <wp:extent cx="5724525" cy="4057650"/>
            <wp:effectExtent l="0" t="0" r="9525" b="0"/>
            <wp:docPr id="56" name="Picture 56" descr="H:\Comms_Lab\Lab2\screenshot\ex1_pane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:\Comms_Lab\Lab2\screenshot\ex1_panel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7F69B1">
      <w:r>
        <w:rPr>
          <w:rFonts w:ascii="Cambria Math" w:hAnsi="Cambria Math" w:cs="Cambria Math"/>
          <w:noProof/>
          <w:sz w:val="23"/>
          <w:szCs w:val="23"/>
          <w:lang w:eastAsia="en-GB"/>
        </w:rPr>
        <w:lastRenderedPageBreak/>
        <w:t xml:space="preserve">Above, we change the modulation index from 0.5 to 1.5, we get the conclusion that </w:t>
      </w:r>
      <w:r>
        <w:t xml:space="preserve">the smaller the modulation index, </w:t>
      </w:r>
      <w:r w:rsidR="009D5175">
        <w:t>the less varies of the unmodulated level.</w:t>
      </w:r>
      <w:bookmarkStart w:id="0" w:name="_GoBack"/>
      <w:bookmarkEnd w:id="0"/>
    </w:p>
    <w:p w:rsidR="007F69B1" w:rsidRDefault="007F69B1" w:rsidP="007F69B1">
      <w:r>
        <w:rPr>
          <w:noProof/>
          <w:lang w:eastAsia="en-GB"/>
        </w:rPr>
        <w:drawing>
          <wp:inline distT="0" distB="0" distL="0" distR="0">
            <wp:extent cx="3086100" cy="4266533"/>
            <wp:effectExtent l="0" t="0" r="0" b="1270"/>
            <wp:docPr id="60" name="Picture 60" descr="H:\Comms_Lab\Lab2\screenshot\AM_modulation_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:\Comms_Lab\Lab2\screenshot\AM_modulation_inde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6" cy="428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lastRenderedPageBreak/>
        <w:drawing>
          <wp:inline distT="0" distB="0" distL="0" distR="0">
            <wp:extent cx="5724525" cy="3962400"/>
            <wp:effectExtent l="0" t="0" r="9525" b="0"/>
            <wp:docPr id="57" name="Picture 57" descr="H:\Comms_Lab\Lab2\screenshot\ex1_panel_f1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:\Comms_Lab\Lab2\screenshot\ex1_panel_f1k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drawing>
          <wp:inline distT="0" distB="0" distL="0" distR="0">
            <wp:extent cx="5724525" cy="3990975"/>
            <wp:effectExtent l="0" t="0" r="9525" b="9525"/>
            <wp:docPr id="58" name="Picture 58" descr="H:\Comms_Lab\Lab2\screenshot\ex1_panel_f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:\Comms_Lab\Lab2\screenshot\ex1_panel_f2k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</w:p>
    <w:p w:rsidR="007F69B1" w:rsidRPr="007F69B1" w:rsidRDefault="007F69B1" w:rsidP="00466C2E">
      <w:pPr>
        <w:rPr>
          <w:rFonts w:ascii="Cambria Math" w:hAnsi="Cambria Math" w:cs="Cambria Math"/>
          <w:noProof/>
          <w:sz w:val="23"/>
          <w:szCs w:val="23"/>
          <w:lang w:eastAsia="en-GB"/>
        </w:rPr>
      </w:pPr>
      <w:r>
        <w:rPr>
          <w:rFonts w:ascii="Cambria Math" w:hAnsi="Cambria Math" w:cs="Cambria Math"/>
          <w:noProof/>
          <w:sz w:val="23"/>
          <w:szCs w:val="23"/>
          <w:lang w:eastAsia="en-GB"/>
        </w:rPr>
        <w:lastRenderedPageBreak/>
        <w:drawing>
          <wp:inline distT="0" distB="0" distL="0" distR="0">
            <wp:extent cx="5724525" cy="3990975"/>
            <wp:effectExtent l="0" t="0" r="9525" b="9525"/>
            <wp:docPr id="59" name="Picture 59" descr="H:\Comms_Lab\Lab2\screenshot\ex1_panel_f5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:\Comms_Lab\Lab2\screenshot\ex1_panel_f5k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69B1" w:rsidRPr="007F69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2D51C9"/>
    <w:multiLevelType w:val="hybridMultilevel"/>
    <w:tmpl w:val="116A78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B25E5"/>
    <w:multiLevelType w:val="hybridMultilevel"/>
    <w:tmpl w:val="2774EA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F2D8F"/>
    <w:multiLevelType w:val="hybridMultilevel"/>
    <w:tmpl w:val="2F0C58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87E"/>
    <w:rsid w:val="001968F8"/>
    <w:rsid w:val="001B1605"/>
    <w:rsid w:val="001B4B77"/>
    <w:rsid w:val="002424E5"/>
    <w:rsid w:val="00272E5D"/>
    <w:rsid w:val="004313C9"/>
    <w:rsid w:val="00466C2E"/>
    <w:rsid w:val="00633555"/>
    <w:rsid w:val="006C592B"/>
    <w:rsid w:val="0078787E"/>
    <w:rsid w:val="007E52EF"/>
    <w:rsid w:val="007F69B1"/>
    <w:rsid w:val="0081698D"/>
    <w:rsid w:val="0087754B"/>
    <w:rsid w:val="00896360"/>
    <w:rsid w:val="008B32B6"/>
    <w:rsid w:val="00940FBD"/>
    <w:rsid w:val="00997697"/>
    <w:rsid w:val="009D5175"/>
    <w:rsid w:val="00A13B91"/>
    <w:rsid w:val="00B43D06"/>
    <w:rsid w:val="00CF1E0A"/>
    <w:rsid w:val="00E0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A95541-2876-4AC5-BBF5-794453653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B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6C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1698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B4B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B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B4B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B4B77"/>
    <w:pPr>
      <w:ind w:left="720"/>
      <w:contextualSpacing/>
    </w:pPr>
  </w:style>
  <w:style w:type="paragraph" w:customStyle="1" w:styleId="Default">
    <w:name w:val="Default"/>
    <w:rsid w:val="0089636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66C2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FD0DB646</Template>
  <TotalTime>190</TotalTime>
  <Pages>14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Imperial College London</Company>
  <LinksUpToDate>false</LinksUpToDate>
  <CharactersWithSpaces>3479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Pu</dc:creator>
  <cp:keywords/>
  <dc:description/>
  <cp:lastModifiedBy>Yang, Pu</cp:lastModifiedBy>
  <cp:revision>6</cp:revision>
  <dcterms:created xsi:type="dcterms:W3CDTF">2017-02-01T19:01:00Z</dcterms:created>
  <dcterms:modified xsi:type="dcterms:W3CDTF">2017-02-01T22:11:00Z</dcterms:modified>
</cp:coreProperties>
</file>